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69E6" w:rsidRDefault="00D06A03">
      <w:r w:rsidRPr="00D06A03">
        <w:rPr>
          <w:b/>
        </w:rPr>
        <w:t>Italian Air Force</w:t>
      </w:r>
      <w:r>
        <w:t xml:space="preserve">: The </w:t>
      </w:r>
      <w:proofErr w:type="spellStart"/>
      <w:r>
        <w:t>Aeronautica</w:t>
      </w:r>
      <w:proofErr w:type="spellEnd"/>
      <w:r>
        <w:t xml:space="preserve"> </w:t>
      </w:r>
      <w:proofErr w:type="spellStart"/>
      <w:r>
        <w:t>Militare</w:t>
      </w:r>
      <w:proofErr w:type="spellEnd"/>
      <w:r>
        <w:t xml:space="preserve"> (AM) was formed from the </w:t>
      </w:r>
      <w:proofErr w:type="spellStart"/>
      <w:r>
        <w:t>Regia</w:t>
      </w:r>
      <w:proofErr w:type="spellEnd"/>
      <w:r>
        <w:t xml:space="preserve"> </w:t>
      </w:r>
      <w:proofErr w:type="spellStart"/>
      <w:r>
        <w:t>Aeronautica</w:t>
      </w:r>
      <w:proofErr w:type="spellEnd"/>
      <w:r>
        <w:t xml:space="preserve"> when Italy transformed from a monarchy to a republic in 1946.  The AM is a medium sized air force employing most modern capabilities available in 1994.  </w:t>
      </w:r>
    </w:p>
    <w:p w:rsidR="00D06A03" w:rsidRDefault="00221DB6">
      <w:hyperlink r:id="rId5" w:anchor="Italian_Air_Force_(Aeronautica_Militare)" w:history="1">
        <w:proofErr w:type="spellStart"/>
        <w:r w:rsidR="00D06A03" w:rsidRPr="00221DB6">
          <w:rPr>
            <w:rStyle w:val="Hyperlink"/>
            <w:b/>
          </w:rPr>
          <w:t>Panavia</w:t>
        </w:r>
        <w:proofErr w:type="spellEnd"/>
        <w:r w:rsidR="00D06A03" w:rsidRPr="00221DB6">
          <w:rPr>
            <w:rStyle w:val="Hyperlink"/>
            <w:b/>
          </w:rPr>
          <w:t xml:space="preserve"> Tornado</w:t>
        </w:r>
      </w:hyperlink>
      <w:r w:rsidR="00D06A03">
        <w:t xml:space="preserve">: </w:t>
      </w:r>
      <w:r w:rsidR="00435CD3">
        <w:t>The Tornado was developed jointly by Britain, Germany and Italy.  Eventually almost 1000 Tornados were produced in three main variants: The ADV or Air Defence Variant; IDS</w:t>
      </w:r>
      <w:r>
        <w:t xml:space="preserve"> or Interdictor/Strike variant and; ECR, the Electronic Combat Reconnaissance version. Italy was primarily focused on the IDS and purchased 100 examples to fulfill the strike role.  Italy converted 16 of these to ECRs but not until 1998, so they do not figure into Northern Fury.  For the Air superiority role, the AM was counting on the much delayed Eurofighter Typhoon to replace its aging fleet of Starfighters, but since the first production would be more than a decade away (in 2003), a solutions was needed.  Therefore 24 British ADV aircraft were leased from the RAF and flown by the AM</w:t>
      </w:r>
      <w:r w:rsidR="00A12FB9">
        <w:t xml:space="preserve">; historically this deal was made in 1993 with acceptance in 1995 but in Northern Fury these dates are advanced by two years to 1991 and 1993 respectively. </w:t>
      </w:r>
      <w:r>
        <w:t xml:space="preserve"> </w:t>
      </w:r>
      <w:r w:rsidR="00A12FB9">
        <w:t xml:space="preserve">Therefore at the start of Northern Fury the AM is operating 124 Tornados including 100 IDS and 24 </w:t>
      </w:r>
      <w:proofErr w:type="spellStart"/>
      <w:r w:rsidR="00A12FB9">
        <w:t>ADVs.</w:t>
      </w:r>
      <w:proofErr w:type="spellEnd"/>
    </w:p>
    <w:tbl>
      <w:tblPr>
        <w:tblStyle w:val="TableGrid"/>
        <w:tblW w:w="0" w:type="auto"/>
        <w:tblLook w:val="04A0" w:firstRow="1" w:lastRow="0" w:firstColumn="1" w:lastColumn="0" w:noHBand="0" w:noVBand="1"/>
      </w:tblPr>
      <w:tblGrid>
        <w:gridCol w:w="1668"/>
        <w:gridCol w:w="1384"/>
        <w:gridCol w:w="1876"/>
        <w:gridCol w:w="567"/>
        <w:gridCol w:w="1684"/>
        <w:gridCol w:w="2397"/>
      </w:tblGrid>
      <w:tr w:rsidR="00C5509D" w:rsidTr="00C5509D">
        <w:tc>
          <w:tcPr>
            <w:tcW w:w="1668" w:type="dxa"/>
          </w:tcPr>
          <w:p w:rsidR="00C5509D" w:rsidRDefault="00C5509D" w:rsidP="00646592">
            <w:proofErr w:type="spellStart"/>
            <w:r>
              <w:t>Sqn</w:t>
            </w:r>
            <w:proofErr w:type="spellEnd"/>
          </w:p>
        </w:tc>
        <w:tc>
          <w:tcPr>
            <w:tcW w:w="1384" w:type="dxa"/>
          </w:tcPr>
          <w:p w:rsidR="00C5509D" w:rsidRDefault="00C5509D" w:rsidP="00646592">
            <w:r>
              <w:t>Name</w:t>
            </w:r>
          </w:p>
        </w:tc>
        <w:tc>
          <w:tcPr>
            <w:tcW w:w="1876" w:type="dxa"/>
          </w:tcPr>
          <w:p w:rsidR="00C5509D" w:rsidRDefault="00C5509D" w:rsidP="00646592">
            <w:r>
              <w:t>Location</w:t>
            </w:r>
          </w:p>
        </w:tc>
        <w:tc>
          <w:tcPr>
            <w:tcW w:w="567" w:type="dxa"/>
          </w:tcPr>
          <w:p w:rsidR="00C5509D" w:rsidRDefault="00C5509D" w:rsidP="00646592">
            <w:r>
              <w:t>No.</w:t>
            </w:r>
          </w:p>
        </w:tc>
        <w:tc>
          <w:tcPr>
            <w:tcW w:w="1684" w:type="dxa"/>
          </w:tcPr>
          <w:p w:rsidR="00C5509D" w:rsidRDefault="00C5509D" w:rsidP="00646592">
            <w:r>
              <w:t>Type</w:t>
            </w:r>
          </w:p>
        </w:tc>
        <w:tc>
          <w:tcPr>
            <w:tcW w:w="2397" w:type="dxa"/>
          </w:tcPr>
          <w:p w:rsidR="00C5509D" w:rsidRDefault="00C5509D" w:rsidP="00646592">
            <w:r>
              <w:t>Remarks</w:t>
            </w:r>
          </w:p>
        </w:tc>
      </w:tr>
      <w:tr w:rsidR="00C5509D" w:rsidTr="00C5509D">
        <w:tc>
          <w:tcPr>
            <w:tcW w:w="1668" w:type="dxa"/>
          </w:tcPr>
          <w:p w:rsidR="00C5509D" w:rsidRDefault="00C5509D" w:rsidP="00646592">
            <w:r>
              <w:t xml:space="preserve">12* </w:t>
            </w:r>
            <w:proofErr w:type="spellStart"/>
            <w:r>
              <w:t>Gruppo</w:t>
            </w:r>
            <w:proofErr w:type="spellEnd"/>
          </w:p>
        </w:tc>
        <w:tc>
          <w:tcPr>
            <w:tcW w:w="1384" w:type="dxa"/>
          </w:tcPr>
          <w:p w:rsidR="00C5509D" w:rsidRDefault="004265CD" w:rsidP="00646592">
            <w:r>
              <w:t>White Tigers</w:t>
            </w:r>
          </w:p>
        </w:tc>
        <w:tc>
          <w:tcPr>
            <w:tcW w:w="1876" w:type="dxa"/>
          </w:tcPr>
          <w:p w:rsidR="00C5509D" w:rsidRDefault="00C5509D" w:rsidP="00646592">
            <w:proofErr w:type="spellStart"/>
            <w:r w:rsidRPr="00C5509D">
              <w:t>Gioia</w:t>
            </w:r>
            <w:proofErr w:type="spellEnd"/>
            <w:r w:rsidRPr="00C5509D">
              <w:t xml:space="preserve"> del Colle</w:t>
            </w:r>
          </w:p>
        </w:tc>
        <w:tc>
          <w:tcPr>
            <w:tcW w:w="567" w:type="dxa"/>
          </w:tcPr>
          <w:p w:rsidR="00C5509D" w:rsidRDefault="004265CD" w:rsidP="00646592">
            <w:r>
              <w:t>24</w:t>
            </w:r>
          </w:p>
        </w:tc>
        <w:tc>
          <w:tcPr>
            <w:tcW w:w="1684" w:type="dxa"/>
          </w:tcPr>
          <w:p w:rsidR="00C5509D" w:rsidRDefault="004265CD" w:rsidP="00646592">
            <w:r>
              <w:t>Tornado ADV</w:t>
            </w:r>
          </w:p>
        </w:tc>
        <w:tc>
          <w:tcPr>
            <w:tcW w:w="2397" w:type="dxa"/>
          </w:tcPr>
          <w:p w:rsidR="00C5509D" w:rsidRDefault="00C5509D" w:rsidP="00646592"/>
        </w:tc>
      </w:tr>
      <w:tr w:rsidR="004265CD" w:rsidTr="00C5509D">
        <w:tc>
          <w:tcPr>
            <w:tcW w:w="1668" w:type="dxa"/>
          </w:tcPr>
          <w:p w:rsidR="004265CD" w:rsidRDefault="004265CD" w:rsidP="00646592">
            <w:r>
              <w:t xml:space="preserve">102* </w:t>
            </w:r>
            <w:proofErr w:type="spellStart"/>
            <w:r>
              <w:t>Gruppo</w:t>
            </w:r>
            <w:proofErr w:type="spellEnd"/>
          </w:p>
        </w:tc>
        <w:tc>
          <w:tcPr>
            <w:tcW w:w="1384" w:type="dxa"/>
          </w:tcPr>
          <w:p w:rsidR="004265CD" w:rsidRPr="00F43274" w:rsidRDefault="009B0A81" w:rsidP="00646592">
            <w:r>
              <w:t>Ducks</w:t>
            </w:r>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C5509D">
        <w:tc>
          <w:tcPr>
            <w:tcW w:w="1668" w:type="dxa"/>
          </w:tcPr>
          <w:p w:rsidR="004265CD" w:rsidRDefault="004265CD" w:rsidP="00C5509D">
            <w:r>
              <w:t xml:space="preserve">154* </w:t>
            </w:r>
            <w:proofErr w:type="spellStart"/>
            <w:r>
              <w:t>Gruppo</w:t>
            </w:r>
            <w:proofErr w:type="spellEnd"/>
          </w:p>
        </w:tc>
        <w:tc>
          <w:tcPr>
            <w:tcW w:w="1384" w:type="dxa"/>
          </w:tcPr>
          <w:p w:rsidR="004265CD" w:rsidRPr="00F43274" w:rsidRDefault="009B0A81" w:rsidP="00646592">
            <w:r>
              <w:t>Red Devils</w:t>
            </w:r>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C5509D">
        <w:tc>
          <w:tcPr>
            <w:tcW w:w="1668" w:type="dxa"/>
          </w:tcPr>
          <w:p w:rsidR="004265CD" w:rsidRDefault="004265CD" w:rsidP="004265CD">
            <w:r>
              <w:t xml:space="preserve">155* </w:t>
            </w:r>
            <w:proofErr w:type="spellStart"/>
            <w:r>
              <w:t>Gruppo</w:t>
            </w:r>
            <w:proofErr w:type="spellEnd"/>
          </w:p>
        </w:tc>
        <w:tc>
          <w:tcPr>
            <w:tcW w:w="1384" w:type="dxa"/>
          </w:tcPr>
          <w:p w:rsidR="004265CD" w:rsidRPr="00F43274" w:rsidRDefault="004265CD" w:rsidP="00646592">
            <w:r>
              <w:t>Panthers</w:t>
            </w:r>
          </w:p>
        </w:tc>
        <w:tc>
          <w:tcPr>
            <w:tcW w:w="1876" w:type="dxa"/>
          </w:tcPr>
          <w:p w:rsidR="004265CD" w:rsidRDefault="004265CD" w:rsidP="00646592">
            <w:r>
              <w:t>Piacenza</w:t>
            </w:r>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r w:rsidR="004265CD" w:rsidTr="00C5509D">
        <w:tc>
          <w:tcPr>
            <w:tcW w:w="1668" w:type="dxa"/>
          </w:tcPr>
          <w:p w:rsidR="004265CD" w:rsidRDefault="004265CD" w:rsidP="00646592">
            <w:r>
              <w:t xml:space="preserve">156* </w:t>
            </w:r>
            <w:proofErr w:type="spellStart"/>
            <w:r>
              <w:t>Gruppo</w:t>
            </w:r>
            <w:proofErr w:type="spellEnd"/>
          </w:p>
        </w:tc>
        <w:tc>
          <w:tcPr>
            <w:tcW w:w="1384" w:type="dxa"/>
          </w:tcPr>
          <w:p w:rsidR="004265CD" w:rsidRPr="00F43274" w:rsidRDefault="00646592" w:rsidP="00646592">
            <w:r>
              <w:t>Lynx</w:t>
            </w:r>
          </w:p>
        </w:tc>
        <w:tc>
          <w:tcPr>
            <w:tcW w:w="1876" w:type="dxa"/>
          </w:tcPr>
          <w:p w:rsidR="004265CD" w:rsidRDefault="004265CD" w:rsidP="00646592">
            <w:proofErr w:type="spellStart"/>
            <w:r>
              <w:t>Ghedi</w:t>
            </w:r>
            <w:proofErr w:type="spellEnd"/>
          </w:p>
        </w:tc>
        <w:tc>
          <w:tcPr>
            <w:tcW w:w="567" w:type="dxa"/>
          </w:tcPr>
          <w:p w:rsidR="004265CD" w:rsidRDefault="004265CD">
            <w:r w:rsidRPr="00D73ACD">
              <w:t>24</w:t>
            </w:r>
          </w:p>
        </w:tc>
        <w:tc>
          <w:tcPr>
            <w:tcW w:w="1684" w:type="dxa"/>
          </w:tcPr>
          <w:p w:rsidR="004265CD" w:rsidRDefault="004265CD" w:rsidP="00646592">
            <w:r>
              <w:t>Tornado IDS</w:t>
            </w:r>
          </w:p>
        </w:tc>
        <w:tc>
          <w:tcPr>
            <w:tcW w:w="2397" w:type="dxa"/>
          </w:tcPr>
          <w:p w:rsidR="004265CD" w:rsidRDefault="004265CD" w:rsidP="00646592"/>
        </w:tc>
      </w:tr>
    </w:tbl>
    <w:p w:rsidR="00A12FB9" w:rsidRDefault="00A12FB9"/>
    <w:p w:rsidR="000F52CB" w:rsidRDefault="000F52CB">
      <w:r>
        <w:rPr>
          <w:noProof/>
          <w:lang w:eastAsia="en-CA"/>
        </w:rPr>
        <w:drawing>
          <wp:inline distT="0" distB="0" distL="0" distR="0">
            <wp:extent cx="5399314" cy="366991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avia_Tornado_IDS,_Italy.jpg"/>
                    <pic:cNvPicPr/>
                  </pic:nvPicPr>
                  <pic:blipFill>
                    <a:blip r:embed="rId6">
                      <a:extLst>
                        <a:ext uri="{28A0092B-C50C-407E-A947-70E740481C1C}">
                          <a14:useLocalDpi xmlns:a14="http://schemas.microsoft.com/office/drawing/2010/main" val="0"/>
                        </a:ext>
                      </a:extLst>
                    </a:blip>
                    <a:stretch>
                      <a:fillRect/>
                    </a:stretch>
                  </pic:blipFill>
                  <pic:spPr>
                    <a:xfrm>
                      <a:off x="0" y="0"/>
                      <a:ext cx="5403092" cy="3672486"/>
                    </a:xfrm>
                    <a:prstGeom prst="rect">
                      <a:avLst/>
                    </a:prstGeom>
                  </pic:spPr>
                </pic:pic>
              </a:graphicData>
            </a:graphic>
          </wp:inline>
        </w:drawing>
      </w:r>
    </w:p>
    <w:p w:rsidR="009B0A81" w:rsidRDefault="001C5535">
      <w:hyperlink r:id="rId7" w:history="1">
        <w:r w:rsidR="009B0A81" w:rsidRPr="001C5535">
          <w:rPr>
            <w:rStyle w:val="Hyperlink"/>
            <w:b/>
          </w:rPr>
          <w:t>F-104 Starfighter</w:t>
        </w:r>
      </w:hyperlink>
      <w:r w:rsidR="009B0A81">
        <w:t xml:space="preserve">: </w:t>
      </w:r>
      <w:r>
        <w:t xml:space="preserve">Most of NATO used the Starfighter for a time but it became the backbone of Italy’s AM for many years with the last one not retiring until 2004.  With over 360 received, by 1994 most were the </w:t>
      </w:r>
      <w:proofErr w:type="spellStart"/>
      <w:r>
        <w:t>Aeritalia</w:t>
      </w:r>
      <w:proofErr w:type="spellEnd"/>
      <w:r>
        <w:t xml:space="preserve"> built F-104S and with over 100 destroyed in accidents the older variants had all but disappeared.</w:t>
      </w:r>
      <w:r w:rsidR="00784098">
        <w:t xml:space="preserve"> Used primarily as air to air interceptors the F-104S was the ultimate version with improved radar, increased stability and much needed safety improvements.  147 of these were subsequently modified to the ASA (Weapons Systems Update) standard improving the radar once again with a ‘Look-down – Shoot-down’ capability.  The ASA-2, which all were later modified to could fire ‘all-aspect’ Aim-9L Sidewinders, Aim-7 Sparrow and </w:t>
      </w:r>
      <w:proofErr w:type="spellStart"/>
      <w:r w:rsidR="00784098">
        <w:t>Aspide</w:t>
      </w:r>
      <w:proofErr w:type="spellEnd"/>
      <w:r w:rsidR="00784098">
        <w:t xml:space="preserve"> missiles.</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784098" w:rsidTr="00784098">
        <w:tc>
          <w:tcPr>
            <w:tcW w:w="1668" w:type="dxa"/>
          </w:tcPr>
          <w:p w:rsidR="00784098" w:rsidRDefault="00784098" w:rsidP="00784098">
            <w:proofErr w:type="spellStart"/>
            <w:r>
              <w:t>Sqn</w:t>
            </w:r>
            <w:proofErr w:type="spellEnd"/>
          </w:p>
        </w:tc>
        <w:tc>
          <w:tcPr>
            <w:tcW w:w="1384" w:type="dxa"/>
          </w:tcPr>
          <w:p w:rsidR="00784098" w:rsidRDefault="00784098" w:rsidP="00784098">
            <w:r>
              <w:t>Name</w:t>
            </w:r>
          </w:p>
        </w:tc>
        <w:tc>
          <w:tcPr>
            <w:tcW w:w="1876" w:type="dxa"/>
          </w:tcPr>
          <w:p w:rsidR="00784098" w:rsidRDefault="00784098" w:rsidP="00784098">
            <w:r>
              <w:t>Location</w:t>
            </w:r>
          </w:p>
        </w:tc>
        <w:tc>
          <w:tcPr>
            <w:tcW w:w="567" w:type="dxa"/>
          </w:tcPr>
          <w:p w:rsidR="00784098" w:rsidRDefault="00784098" w:rsidP="00784098">
            <w:r>
              <w:t>No.</w:t>
            </w:r>
          </w:p>
        </w:tc>
        <w:tc>
          <w:tcPr>
            <w:tcW w:w="1684" w:type="dxa"/>
          </w:tcPr>
          <w:p w:rsidR="00784098" w:rsidRDefault="00784098" w:rsidP="00784098">
            <w:r>
              <w:t>Type</w:t>
            </w:r>
          </w:p>
        </w:tc>
        <w:tc>
          <w:tcPr>
            <w:tcW w:w="2397" w:type="dxa"/>
          </w:tcPr>
          <w:p w:rsidR="00784098" w:rsidRDefault="00784098" w:rsidP="00784098">
            <w:r>
              <w:t>Remarks</w:t>
            </w:r>
          </w:p>
        </w:tc>
      </w:tr>
      <w:tr w:rsidR="00784098" w:rsidTr="00784098">
        <w:tc>
          <w:tcPr>
            <w:tcW w:w="1668" w:type="dxa"/>
          </w:tcPr>
          <w:p w:rsidR="00784098" w:rsidRDefault="00784098" w:rsidP="00784098">
            <w:r>
              <w:t xml:space="preserve">9* </w:t>
            </w:r>
            <w:proofErr w:type="spellStart"/>
            <w:r>
              <w:t>Gruppo</w:t>
            </w:r>
            <w:proofErr w:type="spellEnd"/>
          </w:p>
        </w:tc>
        <w:tc>
          <w:tcPr>
            <w:tcW w:w="1384" w:type="dxa"/>
          </w:tcPr>
          <w:p w:rsidR="00784098" w:rsidRDefault="00971CF0" w:rsidP="00784098">
            <w:proofErr w:type="spellStart"/>
            <w:r>
              <w:t>Pegasis</w:t>
            </w:r>
            <w:proofErr w:type="spellEnd"/>
          </w:p>
        </w:tc>
        <w:tc>
          <w:tcPr>
            <w:tcW w:w="1876" w:type="dxa"/>
          </w:tcPr>
          <w:p w:rsidR="00784098" w:rsidRDefault="00784098" w:rsidP="00784098">
            <w:r>
              <w:t>Grosseto</w:t>
            </w:r>
          </w:p>
        </w:tc>
        <w:tc>
          <w:tcPr>
            <w:tcW w:w="567" w:type="dxa"/>
          </w:tcPr>
          <w:p w:rsidR="00784098" w:rsidRDefault="00784098" w:rsidP="00784098">
            <w:r>
              <w:t>24</w:t>
            </w:r>
          </w:p>
        </w:tc>
        <w:tc>
          <w:tcPr>
            <w:tcW w:w="1684" w:type="dxa"/>
          </w:tcPr>
          <w:p w:rsidR="00784098" w:rsidRDefault="00784098" w:rsidP="00784098">
            <w:r>
              <w:t>F-104S/ASA-2</w:t>
            </w:r>
          </w:p>
        </w:tc>
        <w:tc>
          <w:tcPr>
            <w:tcW w:w="2397" w:type="dxa"/>
          </w:tcPr>
          <w:p w:rsidR="00784098" w:rsidRDefault="00784098" w:rsidP="00784098"/>
        </w:tc>
      </w:tr>
      <w:tr w:rsidR="00971CF0" w:rsidTr="00784098">
        <w:tc>
          <w:tcPr>
            <w:tcW w:w="1668" w:type="dxa"/>
          </w:tcPr>
          <w:p w:rsidR="00971CF0" w:rsidRDefault="00971CF0" w:rsidP="00971CF0">
            <w:r>
              <w:t xml:space="preserve">10* </w:t>
            </w:r>
            <w:proofErr w:type="spellStart"/>
            <w:r>
              <w:t>Gruppo</w:t>
            </w:r>
            <w:proofErr w:type="spellEnd"/>
          </w:p>
        </w:tc>
        <w:tc>
          <w:tcPr>
            <w:tcW w:w="1384" w:type="dxa"/>
          </w:tcPr>
          <w:p w:rsidR="00971CF0" w:rsidRPr="00F43274" w:rsidRDefault="00971CF0" w:rsidP="00971CF0">
            <w:r>
              <w:t>Blackhorse</w:t>
            </w:r>
          </w:p>
        </w:tc>
        <w:tc>
          <w:tcPr>
            <w:tcW w:w="1876" w:type="dxa"/>
          </w:tcPr>
          <w:p w:rsidR="00971CF0" w:rsidRDefault="00971CF0" w:rsidP="00971CF0">
            <w:proofErr w:type="spellStart"/>
            <w:r w:rsidRPr="00784098">
              <w:t>Grazzanise</w:t>
            </w:r>
            <w:proofErr w:type="spellEnd"/>
          </w:p>
        </w:tc>
        <w:tc>
          <w:tcPr>
            <w:tcW w:w="567" w:type="dxa"/>
          </w:tcPr>
          <w:p w:rsidR="00971CF0" w:rsidRDefault="00971CF0" w:rsidP="00971CF0">
            <w:r w:rsidRPr="00D73ACD">
              <w:t>24</w:t>
            </w:r>
          </w:p>
        </w:tc>
        <w:tc>
          <w:tcPr>
            <w:tcW w:w="1684" w:type="dxa"/>
          </w:tcPr>
          <w:p w:rsidR="00971CF0" w:rsidRDefault="00971CF0" w:rsidP="00971CF0">
            <w:r w:rsidRPr="00081682">
              <w:t>F-104S/ASA-2</w:t>
            </w:r>
          </w:p>
        </w:tc>
        <w:tc>
          <w:tcPr>
            <w:tcW w:w="2397" w:type="dxa"/>
          </w:tcPr>
          <w:p w:rsidR="00971CF0" w:rsidRDefault="00971CF0" w:rsidP="00784098"/>
        </w:tc>
      </w:tr>
      <w:tr w:rsidR="007E7CFC" w:rsidTr="00784098">
        <w:tc>
          <w:tcPr>
            <w:tcW w:w="1668" w:type="dxa"/>
          </w:tcPr>
          <w:p w:rsidR="007E7CFC" w:rsidRDefault="007E7CFC" w:rsidP="00971CF0">
            <w:r>
              <w:t xml:space="preserve">21* </w:t>
            </w:r>
            <w:proofErr w:type="spellStart"/>
            <w:r>
              <w:t>Gruppo</w:t>
            </w:r>
            <w:proofErr w:type="spellEnd"/>
          </w:p>
        </w:tc>
        <w:tc>
          <w:tcPr>
            <w:tcW w:w="1384" w:type="dxa"/>
          </w:tcPr>
          <w:p w:rsidR="007E7CFC" w:rsidRDefault="007E7CFC" w:rsidP="00971CF0">
            <w:r>
              <w:t>Tigers</w:t>
            </w:r>
          </w:p>
        </w:tc>
        <w:tc>
          <w:tcPr>
            <w:tcW w:w="1876" w:type="dxa"/>
          </w:tcPr>
          <w:p w:rsidR="007E7CFC" w:rsidRDefault="007E7CFC" w:rsidP="00971CF0">
            <w:proofErr w:type="spellStart"/>
            <w:r>
              <w:t>Cameri</w:t>
            </w:r>
            <w:proofErr w:type="spellEnd"/>
          </w:p>
        </w:tc>
        <w:tc>
          <w:tcPr>
            <w:tcW w:w="567" w:type="dxa"/>
          </w:tcPr>
          <w:p w:rsidR="007E7CFC" w:rsidRDefault="007E7CFC" w:rsidP="00971CF0">
            <w:r w:rsidRPr="00D73ACD">
              <w:t>24</w:t>
            </w:r>
          </w:p>
        </w:tc>
        <w:tc>
          <w:tcPr>
            <w:tcW w:w="1684" w:type="dxa"/>
          </w:tcPr>
          <w:p w:rsidR="007E7CFC" w:rsidRDefault="007E7CFC" w:rsidP="00971CF0">
            <w:r w:rsidRPr="00081682">
              <w:t>F-104S/ASA-2</w:t>
            </w:r>
          </w:p>
        </w:tc>
        <w:tc>
          <w:tcPr>
            <w:tcW w:w="2397" w:type="dxa"/>
          </w:tcPr>
          <w:p w:rsidR="007E7CFC" w:rsidRDefault="007E7CFC" w:rsidP="00784098"/>
        </w:tc>
      </w:tr>
      <w:tr w:rsidR="007E7CFC" w:rsidTr="00784098">
        <w:tc>
          <w:tcPr>
            <w:tcW w:w="1668" w:type="dxa"/>
          </w:tcPr>
          <w:p w:rsidR="007E7CFC" w:rsidRDefault="007E7CFC" w:rsidP="00784098">
            <w:r>
              <w:t xml:space="preserve">22* </w:t>
            </w:r>
            <w:proofErr w:type="spellStart"/>
            <w:r>
              <w:t>Gruppo</w:t>
            </w:r>
            <w:proofErr w:type="spellEnd"/>
          </w:p>
        </w:tc>
        <w:tc>
          <w:tcPr>
            <w:tcW w:w="1384" w:type="dxa"/>
          </w:tcPr>
          <w:p w:rsidR="007E7CFC" w:rsidRPr="00F43274" w:rsidRDefault="007E7CFC" w:rsidP="00784098">
            <w:r>
              <w:t>Scarecrows</w:t>
            </w:r>
          </w:p>
        </w:tc>
        <w:tc>
          <w:tcPr>
            <w:tcW w:w="1876" w:type="dxa"/>
          </w:tcPr>
          <w:p w:rsidR="007E7CFC" w:rsidRDefault="007E7CFC" w:rsidP="00784098">
            <w:r>
              <w:t>Treviso</w:t>
            </w:r>
          </w:p>
        </w:tc>
        <w:tc>
          <w:tcPr>
            <w:tcW w:w="567" w:type="dxa"/>
          </w:tcPr>
          <w:p w:rsidR="007E7CFC" w:rsidRDefault="007E7CFC" w:rsidP="00784098">
            <w:r w:rsidRPr="00D73ACD">
              <w:t>24</w:t>
            </w:r>
          </w:p>
        </w:tc>
        <w:tc>
          <w:tcPr>
            <w:tcW w:w="1684" w:type="dxa"/>
          </w:tcPr>
          <w:p w:rsidR="007E7CFC" w:rsidRDefault="007E7CFC">
            <w:r w:rsidRPr="00081682">
              <w:t>F-104S/ASA-2</w:t>
            </w:r>
          </w:p>
        </w:tc>
        <w:tc>
          <w:tcPr>
            <w:tcW w:w="2397" w:type="dxa"/>
          </w:tcPr>
          <w:p w:rsidR="007E7CFC" w:rsidRDefault="007E7CFC" w:rsidP="00784098"/>
        </w:tc>
      </w:tr>
      <w:tr w:rsidR="007E7CFC" w:rsidTr="00784098">
        <w:tc>
          <w:tcPr>
            <w:tcW w:w="1668" w:type="dxa"/>
          </w:tcPr>
          <w:p w:rsidR="007E7CFC" w:rsidRDefault="007E7CFC" w:rsidP="00971CF0">
            <w:r>
              <w:t xml:space="preserve">23* </w:t>
            </w:r>
            <w:proofErr w:type="spellStart"/>
            <w:r>
              <w:t>Gruppo</w:t>
            </w:r>
            <w:proofErr w:type="spellEnd"/>
          </w:p>
        </w:tc>
        <w:tc>
          <w:tcPr>
            <w:tcW w:w="1384" w:type="dxa"/>
          </w:tcPr>
          <w:p w:rsidR="007E7CFC" w:rsidRPr="00F43274" w:rsidRDefault="007E7CFC" w:rsidP="00971CF0">
            <w:proofErr w:type="spellStart"/>
            <w:r>
              <w:t>Grayhound</w:t>
            </w:r>
            <w:proofErr w:type="spellEnd"/>
          </w:p>
        </w:tc>
        <w:tc>
          <w:tcPr>
            <w:tcW w:w="1876" w:type="dxa"/>
          </w:tcPr>
          <w:p w:rsidR="007E7CFC" w:rsidRDefault="007E7CFC" w:rsidP="00971CF0">
            <w:r>
              <w:t>Rimini</w:t>
            </w:r>
          </w:p>
        </w:tc>
        <w:tc>
          <w:tcPr>
            <w:tcW w:w="567" w:type="dxa"/>
          </w:tcPr>
          <w:p w:rsidR="007E7CFC" w:rsidRDefault="007E7CFC" w:rsidP="00971CF0">
            <w:r w:rsidRPr="00D73ACD">
              <w:t>24</w:t>
            </w:r>
          </w:p>
        </w:tc>
        <w:tc>
          <w:tcPr>
            <w:tcW w:w="1684" w:type="dxa"/>
          </w:tcPr>
          <w:p w:rsidR="007E7CFC" w:rsidRDefault="007E7CFC" w:rsidP="00971CF0">
            <w:r w:rsidRPr="00081682">
              <w:t>F-104S/ASA-2</w:t>
            </w:r>
          </w:p>
        </w:tc>
        <w:tc>
          <w:tcPr>
            <w:tcW w:w="2397" w:type="dxa"/>
          </w:tcPr>
          <w:p w:rsidR="007E7CFC" w:rsidRDefault="007E7CFC" w:rsidP="00784098"/>
        </w:tc>
      </w:tr>
      <w:tr w:rsidR="007E7CFC" w:rsidTr="00784098">
        <w:tc>
          <w:tcPr>
            <w:tcW w:w="1668" w:type="dxa"/>
          </w:tcPr>
          <w:p w:rsidR="007E7CFC" w:rsidRDefault="007E7CFC" w:rsidP="00971CF0">
            <w:r>
              <w:t xml:space="preserve">28* </w:t>
            </w:r>
            <w:proofErr w:type="spellStart"/>
            <w:r>
              <w:t>Gruppo</w:t>
            </w:r>
            <w:proofErr w:type="spellEnd"/>
          </w:p>
        </w:tc>
        <w:tc>
          <w:tcPr>
            <w:tcW w:w="1384" w:type="dxa"/>
          </w:tcPr>
          <w:p w:rsidR="007E7CFC" w:rsidRPr="00F43274" w:rsidRDefault="007E7CFC" w:rsidP="00971CF0"/>
        </w:tc>
        <w:tc>
          <w:tcPr>
            <w:tcW w:w="1876" w:type="dxa"/>
          </w:tcPr>
          <w:p w:rsidR="007E7CFC" w:rsidRDefault="007E7CFC" w:rsidP="00971CF0">
            <w:r>
              <w:t>Grosseto</w:t>
            </w:r>
          </w:p>
        </w:tc>
        <w:tc>
          <w:tcPr>
            <w:tcW w:w="567" w:type="dxa"/>
          </w:tcPr>
          <w:p w:rsidR="007E7CFC" w:rsidRDefault="007E7CFC" w:rsidP="00971CF0">
            <w:r w:rsidRPr="00D73ACD">
              <w:t>24</w:t>
            </w:r>
          </w:p>
        </w:tc>
        <w:tc>
          <w:tcPr>
            <w:tcW w:w="1684" w:type="dxa"/>
          </w:tcPr>
          <w:p w:rsidR="007E7CFC" w:rsidRDefault="007E7CFC" w:rsidP="00971CF0">
            <w:r>
              <w:t>F-104S/ASA-2</w:t>
            </w:r>
          </w:p>
        </w:tc>
        <w:tc>
          <w:tcPr>
            <w:tcW w:w="2397" w:type="dxa"/>
          </w:tcPr>
          <w:p w:rsidR="007E7CFC" w:rsidRDefault="007E7CFC" w:rsidP="00784098"/>
        </w:tc>
      </w:tr>
    </w:tbl>
    <w:p w:rsidR="00784098" w:rsidRDefault="00784098"/>
    <w:p w:rsidR="000F52CB" w:rsidRDefault="000F52CB">
      <w:r>
        <w:rPr>
          <w:noProof/>
          <w:lang w:eastAsia="en-CA"/>
        </w:rPr>
        <w:drawing>
          <wp:inline distT="0" distB="0" distL="0" distR="0">
            <wp:extent cx="5943600" cy="396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heed_(Aeritalia)_F-104S_Starfighter,_Italy_-_Air_Force_AN1981710.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971CF0" w:rsidRDefault="00971CF0">
      <w:hyperlink r:id="rId9" w:history="1">
        <w:r w:rsidRPr="00971CF0">
          <w:rPr>
            <w:rStyle w:val="Hyperlink"/>
            <w:b/>
          </w:rPr>
          <w:t>A-11 Ghibli (AMX)</w:t>
        </w:r>
        <w:r w:rsidRPr="00971CF0">
          <w:rPr>
            <w:rStyle w:val="Hyperlink"/>
          </w:rPr>
          <w:t>:</w:t>
        </w:r>
      </w:hyperlink>
      <w:r>
        <w:t xml:space="preserve"> The Italian designed ground attack aircraft </w:t>
      </w:r>
      <w:r w:rsidR="009B2165">
        <w:t>was intended to replace the G.91 but those plans were never followed through.  The A-11 was useful in its limited ground attack role but could not compete internationally with the American A-10 or Soviet Su-25.  Only Italy and Brazil operated these aircraft and Italy only acquired 35 operational aircraft and 11 two seat training versions.</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9B2165" w:rsidTr="009B2165">
        <w:tc>
          <w:tcPr>
            <w:tcW w:w="1668" w:type="dxa"/>
          </w:tcPr>
          <w:p w:rsidR="009B2165" w:rsidRDefault="009B2165" w:rsidP="009B2165">
            <w:proofErr w:type="spellStart"/>
            <w:r>
              <w:lastRenderedPageBreak/>
              <w:t>Sqn</w:t>
            </w:r>
            <w:proofErr w:type="spellEnd"/>
          </w:p>
        </w:tc>
        <w:tc>
          <w:tcPr>
            <w:tcW w:w="1384" w:type="dxa"/>
          </w:tcPr>
          <w:p w:rsidR="009B2165" w:rsidRDefault="009B2165" w:rsidP="009B2165">
            <w:r>
              <w:t>Name</w:t>
            </w:r>
          </w:p>
        </w:tc>
        <w:tc>
          <w:tcPr>
            <w:tcW w:w="1876" w:type="dxa"/>
          </w:tcPr>
          <w:p w:rsidR="009B2165" w:rsidRDefault="009B2165" w:rsidP="009B2165">
            <w:r>
              <w:t>Location</w:t>
            </w:r>
          </w:p>
        </w:tc>
        <w:tc>
          <w:tcPr>
            <w:tcW w:w="567" w:type="dxa"/>
          </w:tcPr>
          <w:p w:rsidR="009B2165" w:rsidRDefault="009B2165" w:rsidP="009B2165">
            <w:r>
              <w:t>No.</w:t>
            </w:r>
          </w:p>
        </w:tc>
        <w:tc>
          <w:tcPr>
            <w:tcW w:w="1684" w:type="dxa"/>
          </w:tcPr>
          <w:p w:rsidR="009B2165" w:rsidRDefault="009B2165" w:rsidP="009B2165">
            <w:r>
              <w:t>Type</w:t>
            </w:r>
          </w:p>
        </w:tc>
        <w:tc>
          <w:tcPr>
            <w:tcW w:w="2397" w:type="dxa"/>
          </w:tcPr>
          <w:p w:rsidR="009B2165" w:rsidRDefault="009B2165" w:rsidP="009B2165">
            <w:r>
              <w:t>Remarks</w:t>
            </w:r>
          </w:p>
        </w:tc>
      </w:tr>
      <w:tr w:rsidR="009B2165" w:rsidTr="009B2165">
        <w:tc>
          <w:tcPr>
            <w:tcW w:w="1668" w:type="dxa"/>
          </w:tcPr>
          <w:p w:rsidR="009B2165" w:rsidRDefault="009B2165" w:rsidP="009B2165">
            <w:r>
              <w:t xml:space="preserve">103* </w:t>
            </w:r>
            <w:proofErr w:type="spellStart"/>
            <w:r>
              <w:t>Gruppo</w:t>
            </w:r>
            <w:proofErr w:type="spellEnd"/>
          </w:p>
        </w:tc>
        <w:tc>
          <w:tcPr>
            <w:tcW w:w="1384" w:type="dxa"/>
          </w:tcPr>
          <w:p w:rsidR="009B2165" w:rsidRPr="00F43274" w:rsidRDefault="00E00F13" w:rsidP="009B2165">
            <w:r>
              <w:t>Indians</w:t>
            </w:r>
          </w:p>
        </w:tc>
        <w:tc>
          <w:tcPr>
            <w:tcW w:w="1876" w:type="dxa"/>
          </w:tcPr>
          <w:p w:rsidR="009B2165" w:rsidRDefault="00E00F13" w:rsidP="009B2165">
            <w:r>
              <w:t>Treviso</w:t>
            </w:r>
          </w:p>
        </w:tc>
        <w:tc>
          <w:tcPr>
            <w:tcW w:w="567" w:type="dxa"/>
          </w:tcPr>
          <w:p w:rsidR="009B2165" w:rsidRDefault="007E7CFC" w:rsidP="009B2165">
            <w:r>
              <w:t>18</w:t>
            </w:r>
          </w:p>
        </w:tc>
        <w:tc>
          <w:tcPr>
            <w:tcW w:w="1684" w:type="dxa"/>
          </w:tcPr>
          <w:p w:rsidR="009B2165" w:rsidRDefault="007E7CFC" w:rsidP="009B2165">
            <w:r>
              <w:t>A-11</w:t>
            </w:r>
          </w:p>
        </w:tc>
        <w:tc>
          <w:tcPr>
            <w:tcW w:w="2397" w:type="dxa"/>
          </w:tcPr>
          <w:p w:rsidR="009B2165" w:rsidRDefault="009B2165" w:rsidP="009B2165"/>
        </w:tc>
      </w:tr>
      <w:tr w:rsidR="009B2165" w:rsidTr="009B2165">
        <w:tc>
          <w:tcPr>
            <w:tcW w:w="1668" w:type="dxa"/>
          </w:tcPr>
          <w:p w:rsidR="009B2165" w:rsidRDefault="009B2165" w:rsidP="009B2165">
            <w:r>
              <w:t xml:space="preserve">132* </w:t>
            </w:r>
            <w:proofErr w:type="spellStart"/>
            <w:r>
              <w:t>Gruppo</w:t>
            </w:r>
            <w:proofErr w:type="spellEnd"/>
          </w:p>
        </w:tc>
        <w:tc>
          <w:tcPr>
            <w:tcW w:w="1384" w:type="dxa"/>
          </w:tcPr>
          <w:p w:rsidR="009B2165" w:rsidRPr="00F43274" w:rsidRDefault="007E7CFC" w:rsidP="009B2165">
            <w:r>
              <w:t>Black Cats</w:t>
            </w:r>
          </w:p>
        </w:tc>
        <w:tc>
          <w:tcPr>
            <w:tcW w:w="1876" w:type="dxa"/>
          </w:tcPr>
          <w:p w:rsidR="009B2165" w:rsidRDefault="00E00F13" w:rsidP="009B2165">
            <w:proofErr w:type="spellStart"/>
            <w:r>
              <w:t>Villafranca</w:t>
            </w:r>
            <w:proofErr w:type="spellEnd"/>
          </w:p>
        </w:tc>
        <w:tc>
          <w:tcPr>
            <w:tcW w:w="567" w:type="dxa"/>
          </w:tcPr>
          <w:p w:rsidR="009B2165" w:rsidRDefault="007E7CFC" w:rsidP="009B2165">
            <w:r>
              <w:t>18</w:t>
            </w:r>
          </w:p>
        </w:tc>
        <w:tc>
          <w:tcPr>
            <w:tcW w:w="1684" w:type="dxa"/>
          </w:tcPr>
          <w:p w:rsidR="009B2165" w:rsidRDefault="007E7CFC" w:rsidP="009B2165">
            <w:r>
              <w:t>A-11</w:t>
            </w:r>
          </w:p>
        </w:tc>
        <w:tc>
          <w:tcPr>
            <w:tcW w:w="2397" w:type="dxa"/>
          </w:tcPr>
          <w:p w:rsidR="009B2165" w:rsidRDefault="009B2165" w:rsidP="009B2165"/>
        </w:tc>
      </w:tr>
    </w:tbl>
    <w:p w:rsidR="007E7CFC" w:rsidRDefault="007E7CFC"/>
    <w:p w:rsidR="000F52CB" w:rsidRDefault="000F52CB">
      <w:r>
        <w:rPr>
          <w:noProof/>
          <w:lang w:eastAsia="en-CA"/>
        </w:rPr>
        <w:drawing>
          <wp:inline distT="0" distB="0" distL="0" distR="0">
            <wp:extent cx="5943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7E7CFC" w:rsidRDefault="007E7CFC">
      <w:hyperlink r:id="rId11" w:history="1">
        <w:r w:rsidRPr="007E7CFC">
          <w:rPr>
            <w:rStyle w:val="Hyperlink"/>
            <w:b/>
          </w:rPr>
          <w:t>G.91Y</w:t>
        </w:r>
      </w:hyperlink>
      <w:r>
        <w:t>: Another Italian designed ground attack aircraft entering service in the 1970s. By 1994 the subsonic aircraft was considered two small and limited for front line service, but not enough A-11s were procured to replace it. 65 aircraft were operated.</w:t>
      </w:r>
    </w:p>
    <w:tbl>
      <w:tblPr>
        <w:tblStyle w:val="TableGrid"/>
        <w:tblW w:w="0" w:type="auto"/>
        <w:tblLook w:val="04A0" w:firstRow="1" w:lastRow="0" w:firstColumn="1" w:lastColumn="0" w:noHBand="0" w:noVBand="1"/>
      </w:tblPr>
      <w:tblGrid>
        <w:gridCol w:w="1668"/>
        <w:gridCol w:w="1384"/>
        <w:gridCol w:w="1876"/>
        <w:gridCol w:w="567"/>
        <w:gridCol w:w="1684"/>
        <w:gridCol w:w="2397"/>
      </w:tblGrid>
      <w:tr w:rsidR="007E7CFC" w:rsidTr="007E7CFC">
        <w:tc>
          <w:tcPr>
            <w:tcW w:w="1668" w:type="dxa"/>
          </w:tcPr>
          <w:p w:rsidR="007E7CFC" w:rsidRDefault="007E7CFC" w:rsidP="007E7CFC">
            <w:proofErr w:type="spellStart"/>
            <w:r>
              <w:t>Sqn</w:t>
            </w:r>
            <w:proofErr w:type="spellEnd"/>
          </w:p>
        </w:tc>
        <w:tc>
          <w:tcPr>
            <w:tcW w:w="1384" w:type="dxa"/>
          </w:tcPr>
          <w:p w:rsidR="007E7CFC" w:rsidRDefault="007E7CFC" w:rsidP="007E7CFC">
            <w:r>
              <w:t>Name</w:t>
            </w:r>
          </w:p>
        </w:tc>
        <w:tc>
          <w:tcPr>
            <w:tcW w:w="1876" w:type="dxa"/>
          </w:tcPr>
          <w:p w:rsidR="007E7CFC" w:rsidRDefault="007E7CFC" w:rsidP="007E7CFC">
            <w:r>
              <w:t>Location</w:t>
            </w:r>
          </w:p>
        </w:tc>
        <w:tc>
          <w:tcPr>
            <w:tcW w:w="567" w:type="dxa"/>
          </w:tcPr>
          <w:p w:rsidR="007E7CFC" w:rsidRDefault="007E7CFC" w:rsidP="007E7CFC">
            <w:r>
              <w:t>No.</w:t>
            </w:r>
          </w:p>
        </w:tc>
        <w:tc>
          <w:tcPr>
            <w:tcW w:w="1684" w:type="dxa"/>
          </w:tcPr>
          <w:p w:rsidR="007E7CFC" w:rsidRDefault="007E7CFC" w:rsidP="007E7CFC">
            <w:r>
              <w:t>Type</w:t>
            </w:r>
          </w:p>
        </w:tc>
        <w:tc>
          <w:tcPr>
            <w:tcW w:w="2397" w:type="dxa"/>
          </w:tcPr>
          <w:p w:rsidR="007E7CFC" w:rsidRDefault="007E7CFC" w:rsidP="007E7CFC">
            <w:r>
              <w:t>Remarks</w:t>
            </w:r>
          </w:p>
        </w:tc>
      </w:tr>
      <w:tr w:rsidR="007E7CFC" w:rsidTr="007E7CFC">
        <w:tc>
          <w:tcPr>
            <w:tcW w:w="1668" w:type="dxa"/>
          </w:tcPr>
          <w:p w:rsidR="007E7CFC" w:rsidRDefault="007E7CFC" w:rsidP="007E7CFC">
            <w:r>
              <w:t xml:space="preserve">13* </w:t>
            </w:r>
            <w:proofErr w:type="spellStart"/>
            <w:r>
              <w:t>Gruppo</w:t>
            </w:r>
            <w:proofErr w:type="spellEnd"/>
          </w:p>
        </w:tc>
        <w:tc>
          <w:tcPr>
            <w:tcW w:w="1384" w:type="dxa"/>
          </w:tcPr>
          <w:p w:rsidR="007E7CFC" w:rsidRDefault="00E00F13" w:rsidP="007E7CFC">
            <w:r>
              <w:t>Eagle</w:t>
            </w:r>
          </w:p>
        </w:tc>
        <w:tc>
          <w:tcPr>
            <w:tcW w:w="1876" w:type="dxa"/>
          </w:tcPr>
          <w:p w:rsidR="007E7CFC" w:rsidRDefault="00E00F13" w:rsidP="007E7CFC">
            <w:proofErr w:type="spellStart"/>
            <w:r>
              <w:t>Brindisi</w:t>
            </w:r>
            <w:proofErr w:type="spellEnd"/>
          </w:p>
        </w:tc>
        <w:tc>
          <w:tcPr>
            <w:tcW w:w="567" w:type="dxa"/>
          </w:tcPr>
          <w:p w:rsidR="007E7CFC" w:rsidRDefault="007E7CFC" w:rsidP="007E7CFC">
            <w:r>
              <w:t>24</w:t>
            </w:r>
          </w:p>
        </w:tc>
        <w:tc>
          <w:tcPr>
            <w:tcW w:w="1684" w:type="dxa"/>
          </w:tcPr>
          <w:p w:rsidR="007E7CFC" w:rsidRDefault="007E7CFC" w:rsidP="007E7CFC">
            <w:r>
              <w:t>G.91Y</w:t>
            </w:r>
          </w:p>
        </w:tc>
        <w:tc>
          <w:tcPr>
            <w:tcW w:w="2397" w:type="dxa"/>
          </w:tcPr>
          <w:p w:rsidR="007E7CFC" w:rsidRDefault="007E7CFC" w:rsidP="007E7CFC"/>
        </w:tc>
      </w:tr>
      <w:tr w:rsidR="007E7CFC" w:rsidTr="007E7CFC">
        <w:tc>
          <w:tcPr>
            <w:tcW w:w="1668" w:type="dxa"/>
          </w:tcPr>
          <w:p w:rsidR="007E7CFC" w:rsidRDefault="007E7CFC" w:rsidP="007E7CFC">
            <w:r>
              <w:t xml:space="preserve">101* </w:t>
            </w:r>
            <w:proofErr w:type="spellStart"/>
            <w:r>
              <w:t>Gruppo</w:t>
            </w:r>
            <w:proofErr w:type="spellEnd"/>
          </w:p>
        </w:tc>
        <w:tc>
          <w:tcPr>
            <w:tcW w:w="1384" w:type="dxa"/>
          </w:tcPr>
          <w:p w:rsidR="007E7CFC" w:rsidRPr="00F43274" w:rsidRDefault="00E00F13" w:rsidP="00E00F13">
            <w:r>
              <w:t>Thunderbolt</w:t>
            </w:r>
          </w:p>
        </w:tc>
        <w:tc>
          <w:tcPr>
            <w:tcW w:w="1876" w:type="dxa"/>
          </w:tcPr>
          <w:p w:rsidR="007E7CFC" w:rsidRDefault="00E00F13" w:rsidP="007E7CFC">
            <w:r>
              <w:t>Rimini</w:t>
            </w:r>
          </w:p>
        </w:tc>
        <w:tc>
          <w:tcPr>
            <w:tcW w:w="567" w:type="dxa"/>
          </w:tcPr>
          <w:p w:rsidR="007E7CFC" w:rsidRDefault="007E7CFC" w:rsidP="007E7CFC">
            <w:r>
              <w:t>24</w:t>
            </w:r>
          </w:p>
        </w:tc>
        <w:tc>
          <w:tcPr>
            <w:tcW w:w="1684" w:type="dxa"/>
          </w:tcPr>
          <w:p w:rsidR="007E7CFC" w:rsidRDefault="007E7CFC" w:rsidP="007E7CFC">
            <w:r>
              <w:t>G.91Y</w:t>
            </w:r>
          </w:p>
        </w:tc>
        <w:tc>
          <w:tcPr>
            <w:tcW w:w="2397" w:type="dxa"/>
          </w:tcPr>
          <w:p w:rsidR="007E7CFC" w:rsidRDefault="007E7CFC" w:rsidP="007E7CFC"/>
        </w:tc>
      </w:tr>
    </w:tbl>
    <w:p w:rsidR="007E7CFC" w:rsidRDefault="007E7CFC"/>
    <w:p w:rsidR="000F52CB" w:rsidRDefault="000F52CB">
      <w:bookmarkStart w:id="0" w:name="_GoBack"/>
      <w:r>
        <w:rPr>
          <w:noProof/>
          <w:lang w:eastAsia="en-CA"/>
        </w:rPr>
        <w:lastRenderedPageBreak/>
        <w:drawing>
          <wp:inline distT="0" distB="0" distL="0" distR="0">
            <wp:extent cx="5943600" cy="4011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at_G91-Y,_Italy_-_Air_Force_JP6991919.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bookmarkEnd w:id="0"/>
    </w:p>
    <w:sectPr w:rsidR="000F52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A03"/>
    <w:rsid w:val="000F52CB"/>
    <w:rsid w:val="001C5535"/>
    <w:rsid w:val="00221DB6"/>
    <w:rsid w:val="004265CD"/>
    <w:rsid w:val="00435CD3"/>
    <w:rsid w:val="00646592"/>
    <w:rsid w:val="00784098"/>
    <w:rsid w:val="007E7CFC"/>
    <w:rsid w:val="00971CF0"/>
    <w:rsid w:val="009B0A81"/>
    <w:rsid w:val="009B2165"/>
    <w:rsid w:val="00A12FB9"/>
    <w:rsid w:val="00C5509D"/>
    <w:rsid w:val="00CC69E6"/>
    <w:rsid w:val="00D06A03"/>
    <w:rsid w:val="00E00F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DB6"/>
    <w:rPr>
      <w:color w:val="0000FF" w:themeColor="hyperlink"/>
      <w:u w:val="single"/>
    </w:rPr>
  </w:style>
  <w:style w:type="table" w:styleId="TableGrid">
    <w:name w:val="Table Grid"/>
    <w:basedOn w:val="TableNormal"/>
    <w:uiPriority w:val="59"/>
    <w:rsid w:val="00A12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5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2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21DB6"/>
    <w:rPr>
      <w:color w:val="0000FF" w:themeColor="hyperlink"/>
      <w:u w:val="single"/>
    </w:rPr>
  </w:style>
  <w:style w:type="table" w:styleId="TableGrid">
    <w:name w:val="Table Grid"/>
    <w:basedOn w:val="TableNormal"/>
    <w:uiPriority w:val="59"/>
    <w:rsid w:val="00A12F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F5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2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ockheed_F-104_Starfighter" TargetMode="External"/><Relationship Id="rId12" Type="http://schemas.openxmlformats.org/officeDocument/2006/relationships/image" Target="media/image4.jp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en.wikipedia.org/wiki/Fiat_G.91Y" TargetMode="External"/><Relationship Id="rId5" Type="http://schemas.openxmlformats.org/officeDocument/2006/relationships/hyperlink" Target="https://en.wikipedia.org/wiki/Panavia_Tornado" TargetMode="Externa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s://en.wikipedia.org/wiki/AMX_International_AMX"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475403EF.dotm</Template>
  <TotalTime>151</TotalTime>
  <Pages>4</Pages>
  <Words>571</Words>
  <Characters>3260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3824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cp:revision>
  <dcterms:created xsi:type="dcterms:W3CDTF">2019-02-08T15:00:00Z</dcterms:created>
  <dcterms:modified xsi:type="dcterms:W3CDTF">2019-02-08T17:31:00Z</dcterms:modified>
</cp:coreProperties>
</file>